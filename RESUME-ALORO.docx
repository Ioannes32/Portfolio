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Y="1"/>
        <w:tblW w:w="10811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7"/>
        <w:gridCol w:w="721"/>
        <w:gridCol w:w="6483"/>
      </w:tblGrid>
      <w:tr w:rsidR="001B2ABD" w14:paraId="3015DBA9" w14:textId="77777777" w:rsidTr="000D092E">
        <w:trPr>
          <w:trHeight w:val="4673"/>
        </w:trPr>
        <w:tc>
          <w:tcPr>
            <w:tcW w:w="3607" w:type="dxa"/>
            <w:vAlign w:val="bottom"/>
          </w:tcPr>
          <w:p w14:paraId="6957557B" w14:textId="51AEC60A" w:rsidR="001B2ABD" w:rsidRDefault="001B2ABD" w:rsidP="00012E5E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59A5F780" wp14:editId="66DD7A36">
                      <wp:simplePos x="551180" y="1060450"/>
                      <wp:positionH relativeFrom="margin">
                        <wp:posOffset>14605</wp:posOffset>
                      </wp:positionH>
                      <wp:positionV relativeFrom="margin">
                        <wp:posOffset>829945</wp:posOffset>
                      </wp:positionV>
                      <wp:extent cx="1982470" cy="2109470"/>
                      <wp:effectExtent l="19050" t="19050" r="36830" b="43180"/>
                      <wp:wrapSquare wrapText="bothSides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2470" cy="210947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6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7">
                                          <a14:imgEffect>
                                            <a14:sharpenSoften amount="-17000"/>
                                          </a14:imgEffect>
                                          <a14:imgEffect>
                                            <a14:colorTemperature colorTemp="5721"/>
                                          </a14:imgEffect>
                                          <a14:imgEffect>
                                            <a14:saturation sat="103000"/>
                                          </a14:imgEffect>
                                          <a14:imgEffect>
                                            <a14:brightnessContrast bright="-8000" contrast="10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rcRect/>
                                <a:stretch>
                                  <a:fillRect l="-5349" t="-2017" r="-5349" b="-2017"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CE00F0A" id="Oval 2" o:spid="_x0000_s1026" alt="Title: Professional Headshot of Man" style="position:absolute;margin-left:1.15pt;margin-top:65.35pt;width:156.1pt;height:166.1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" strokecolor="#94b6d2 [3204]" strokeweight="5pt">
                      <v:fill r:id="rId8" o:title="" recolor="t" rotate="t" type="frame"/>
                      <v:stroke joinstyle="miter"/>
                      <w10:wrap type="square" anchorx="margin" anchory="margin"/>
                    </v:oval>
                  </w:pict>
                </mc:Fallback>
              </mc:AlternateContent>
            </w:r>
          </w:p>
        </w:tc>
        <w:tc>
          <w:tcPr>
            <w:tcW w:w="721" w:type="dxa"/>
          </w:tcPr>
          <w:p w14:paraId="56773583" w14:textId="77777777" w:rsidR="001B2ABD" w:rsidRDefault="001B2ABD" w:rsidP="00012E5E">
            <w:pPr>
              <w:tabs>
                <w:tab w:val="left" w:pos="990"/>
              </w:tabs>
            </w:pPr>
          </w:p>
        </w:tc>
        <w:tc>
          <w:tcPr>
            <w:tcW w:w="6483" w:type="dxa"/>
            <w:vAlign w:val="bottom"/>
          </w:tcPr>
          <w:p w14:paraId="2AC87957" w14:textId="77777777" w:rsidR="00E82261" w:rsidRDefault="00E82261" w:rsidP="00012E5E">
            <w:pPr>
              <w:pStyle w:val="Title"/>
            </w:pPr>
            <w:r>
              <w:t>aloro</w:t>
            </w:r>
          </w:p>
          <w:p w14:paraId="42633C8E" w14:textId="67E3D8F8" w:rsidR="00E82261" w:rsidRPr="00E82261" w:rsidRDefault="00E82261" w:rsidP="00012E5E">
            <w:pPr>
              <w:pStyle w:val="Title"/>
            </w:pPr>
            <w:r w:rsidRPr="00E82261">
              <w:rPr>
                <w:sz w:val="72"/>
                <w:szCs w:val="72"/>
              </w:rPr>
              <w:t>JOHN STEPHEN</w:t>
            </w:r>
          </w:p>
          <w:p w14:paraId="38084397" w14:textId="68D92676" w:rsidR="001B2ABD" w:rsidRDefault="00E82261" w:rsidP="00012E5E">
            <w:pPr>
              <w:pStyle w:val="Subtitle"/>
            </w:pPr>
            <w:r>
              <w:rPr>
                <w:spacing w:val="0"/>
                <w:w w:val="100"/>
              </w:rPr>
              <w:t>We</w:t>
            </w:r>
            <w:r w:rsidR="008C442B">
              <w:rPr>
                <w:spacing w:val="0"/>
                <w:w w:val="100"/>
              </w:rPr>
              <w:t>b Developer</w:t>
            </w:r>
          </w:p>
        </w:tc>
      </w:tr>
      <w:tr w:rsidR="001B2ABD" w14:paraId="54A2F183" w14:textId="77777777" w:rsidTr="000D092E">
        <w:trPr>
          <w:trHeight w:val="11716"/>
        </w:trPr>
        <w:tc>
          <w:tcPr>
            <w:tcW w:w="3607" w:type="dxa"/>
          </w:tcPr>
          <w:p w14:paraId="16A28A20" w14:textId="77777777" w:rsidR="009853C5" w:rsidRDefault="009853C5" w:rsidP="00012E5E">
            <w:pPr>
              <w:pStyle w:val="Heading3"/>
            </w:pPr>
          </w:p>
          <w:p w14:paraId="5198BA23" w14:textId="1A95BA5F" w:rsidR="001B2ABD" w:rsidRDefault="00FE46D1" w:rsidP="00012E5E">
            <w:pPr>
              <w:pStyle w:val="Heading3"/>
            </w:pPr>
            <w:r>
              <w:t xml:space="preserve">cAREER </w:t>
            </w:r>
            <w:r w:rsidR="00495CFD">
              <w:t>Objective</w:t>
            </w:r>
          </w:p>
          <w:p w14:paraId="19EFFA6D" w14:textId="215AA5FE" w:rsidR="00495CFD" w:rsidRPr="00495CFD" w:rsidRDefault="00495CFD" w:rsidP="00012E5E">
            <w:r>
              <w:t>Versatile and detail-oriented Web Developer with a proven track record of creating efficient, user-centric websites. Seeking a challenging role to contribute technical expertise and creativity to a dynamic development team.</w:t>
            </w:r>
          </w:p>
          <w:p w14:paraId="5A53032B" w14:textId="2419104B" w:rsidR="00036450" w:rsidRDefault="00036450" w:rsidP="00012E5E"/>
          <w:p w14:paraId="3DAD7139" w14:textId="77777777" w:rsidR="00036450" w:rsidRDefault="00036450" w:rsidP="00012E5E"/>
          <w:sdt>
            <w:sdtPr>
              <w:id w:val="-1954003311"/>
              <w:placeholder>
                <w:docPart w:val="5EA8D19B84194E8AACE3BCD28D36B5CD"/>
              </w:placeholder>
              <w:temporary/>
              <w:showingPlcHdr/>
              <w15:appearance w15:val="hidden"/>
            </w:sdtPr>
            <w:sdtContent>
              <w:p w14:paraId="41DD6110" w14:textId="77777777" w:rsidR="00036450" w:rsidRPr="00CB0055" w:rsidRDefault="00CB0055" w:rsidP="00012E5E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7BA5492DF1A344AC9352408A22684779"/>
              </w:placeholder>
              <w:temporary/>
              <w:showingPlcHdr/>
              <w15:appearance w15:val="hidden"/>
            </w:sdtPr>
            <w:sdtContent>
              <w:p w14:paraId="64E175FB" w14:textId="77777777" w:rsidR="004D3011" w:rsidRDefault="004D3011" w:rsidP="00012E5E">
                <w:r w:rsidRPr="004D3011">
                  <w:t>PHONE:</w:t>
                </w:r>
              </w:p>
            </w:sdtContent>
          </w:sdt>
          <w:p w14:paraId="38780FDA" w14:textId="1D9DA185" w:rsidR="004D3011" w:rsidRDefault="0066604E" w:rsidP="00012E5E">
            <w:r>
              <w:t>09690052048</w:t>
            </w:r>
          </w:p>
          <w:p w14:paraId="434A234A" w14:textId="39E239BB" w:rsidR="0066604E" w:rsidRDefault="0066604E" w:rsidP="00012E5E"/>
          <w:p w14:paraId="36CD9992" w14:textId="4090953D" w:rsidR="0066604E" w:rsidRDefault="0066604E" w:rsidP="00012E5E">
            <w:r>
              <w:t>Address: L</w:t>
            </w:r>
            <w:r w:rsidR="007C285B">
              <w:t>.</w:t>
            </w:r>
            <w:r w:rsidR="00522462">
              <w:t xml:space="preserve"> Flores </w:t>
            </w:r>
            <w:proofErr w:type="spellStart"/>
            <w:r w:rsidR="00522462">
              <w:t>st.</w:t>
            </w:r>
            <w:proofErr w:type="spellEnd"/>
            <w:r w:rsidR="00522462">
              <w:t xml:space="preserve"> </w:t>
            </w:r>
            <w:proofErr w:type="spellStart"/>
            <w:r w:rsidR="00522462">
              <w:t>Pasil</w:t>
            </w:r>
            <w:proofErr w:type="spellEnd"/>
            <w:r w:rsidR="00522462">
              <w:t xml:space="preserve"> Cebu, City</w:t>
            </w:r>
          </w:p>
          <w:p w14:paraId="4E9E9CCF" w14:textId="77777777" w:rsidR="004D3011" w:rsidRDefault="004D3011" w:rsidP="00012E5E"/>
          <w:sdt>
            <w:sdtPr>
              <w:id w:val="-240260293"/>
              <w:placeholder>
                <w:docPart w:val="1AFEB661C08F4AAB897968F72254C54B"/>
              </w:placeholder>
              <w:temporary/>
              <w:showingPlcHdr/>
              <w15:appearance w15:val="hidden"/>
            </w:sdtPr>
            <w:sdtContent>
              <w:p w14:paraId="35F280D9" w14:textId="77777777" w:rsidR="004D3011" w:rsidRDefault="004D3011" w:rsidP="00012E5E">
                <w:r w:rsidRPr="004D3011">
                  <w:t>EMAIL:</w:t>
                </w:r>
              </w:p>
            </w:sdtContent>
          </w:sdt>
          <w:p w14:paraId="3345E1E5" w14:textId="3556D533" w:rsidR="00036450" w:rsidRPr="00E4381A" w:rsidRDefault="003274C1" w:rsidP="00012E5E">
            <w:pPr>
              <w:rPr>
                <w:rStyle w:val="Hyperlink"/>
              </w:rPr>
            </w:pPr>
            <w:r>
              <w:t>jstephenaloro@gmail.com</w:t>
            </w:r>
          </w:p>
          <w:p w14:paraId="52A6A737" w14:textId="3B77C2B6" w:rsidR="004D3011" w:rsidRPr="004D3011" w:rsidRDefault="004D3011" w:rsidP="00012E5E"/>
        </w:tc>
        <w:tc>
          <w:tcPr>
            <w:tcW w:w="721" w:type="dxa"/>
          </w:tcPr>
          <w:p w14:paraId="5E69CDAF" w14:textId="77777777" w:rsidR="001B2ABD" w:rsidRDefault="001B2ABD" w:rsidP="00012E5E">
            <w:pPr>
              <w:tabs>
                <w:tab w:val="left" w:pos="990"/>
              </w:tabs>
            </w:pPr>
          </w:p>
        </w:tc>
        <w:tc>
          <w:tcPr>
            <w:tcW w:w="6483" w:type="dxa"/>
          </w:tcPr>
          <w:sdt>
            <w:sdtPr>
              <w:id w:val="1049110328"/>
              <w:placeholder>
                <w:docPart w:val="316CC50C0D04468DAD454D9A3D3ED14D"/>
              </w:placeholder>
              <w:temporary/>
              <w:showingPlcHdr/>
              <w15:appearance w15:val="hidden"/>
            </w:sdtPr>
            <w:sdtContent>
              <w:p w14:paraId="1C049CAD" w14:textId="77777777" w:rsidR="001B2ABD" w:rsidRDefault="00E25A26" w:rsidP="00012E5E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40E7EA5F" w14:textId="0FD75B2A" w:rsidR="00F94EC7" w:rsidRDefault="00F94EC7" w:rsidP="003E203D">
            <w:pPr>
              <w:pStyle w:val="Heading4"/>
            </w:pPr>
            <w:r>
              <w:t>[Cebu Institute of Technology, Cebu City]</w:t>
            </w:r>
          </w:p>
          <w:p w14:paraId="0BCB9A1C" w14:textId="7CB00C51" w:rsidR="00F94EC7" w:rsidRDefault="00F94EC7" w:rsidP="00F94EC7">
            <w:r>
              <w:t>[2024]</w:t>
            </w:r>
          </w:p>
          <w:p w14:paraId="08D58421" w14:textId="49651C8F" w:rsidR="00091E42" w:rsidRPr="00F94EC7" w:rsidRDefault="00091E42" w:rsidP="00F94EC7">
            <w:r>
              <w:t xml:space="preserve">Graduated - </w:t>
            </w:r>
            <w:r w:rsidRPr="00091E42">
              <w:t xml:space="preserve">Bachelor of Science in Computer Science </w:t>
            </w:r>
          </w:p>
          <w:p w14:paraId="3DA93F62" w14:textId="77777777" w:rsidR="00F94EC7" w:rsidRDefault="00F94EC7" w:rsidP="003E203D">
            <w:pPr>
              <w:pStyle w:val="Heading4"/>
            </w:pPr>
          </w:p>
          <w:p w14:paraId="03081D36" w14:textId="1C171C66" w:rsidR="00F94EC7" w:rsidRDefault="00F94EC7" w:rsidP="003E203D">
            <w:pPr>
              <w:pStyle w:val="Heading4"/>
            </w:pPr>
            <w:r>
              <w:t>[Asian College of Technology, Cebu City]</w:t>
            </w:r>
          </w:p>
          <w:p w14:paraId="13D53169" w14:textId="0FDDE7BF" w:rsidR="00F94EC7" w:rsidRDefault="00F94EC7" w:rsidP="00F94EC7">
            <w:r>
              <w:t>[2023]</w:t>
            </w:r>
          </w:p>
          <w:p w14:paraId="4F10316C" w14:textId="23B52DAE" w:rsidR="00F94EC7" w:rsidRPr="00F94EC7" w:rsidRDefault="00F94EC7" w:rsidP="00F94EC7">
            <w:r>
              <w:t xml:space="preserve">Graduated </w:t>
            </w:r>
            <w:r w:rsidR="00BB00D6">
              <w:t>– With honors</w:t>
            </w:r>
          </w:p>
          <w:p w14:paraId="0AB2E0F2" w14:textId="77777777" w:rsidR="00F94EC7" w:rsidRDefault="00F94EC7" w:rsidP="003E203D">
            <w:pPr>
              <w:pStyle w:val="Heading4"/>
            </w:pPr>
          </w:p>
          <w:p w14:paraId="6504DAEE" w14:textId="69555BE2" w:rsidR="007D0934" w:rsidRDefault="007D0934" w:rsidP="003E203D">
            <w:pPr>
              <w:pStyle w:val="Heading4"/>
            </w:pPr>
            <w:r>
              <w:t>[</w:t>
            </w:r>
            <w:proofErr w:type="spellStart"/>
            <w:r>
              <w:t>Abellana</w:t>
            </w:r>
            <w:proofErr w:type="spellEnd"/>
            <w:r>
              <w:t xml:space="preserve"> National School</w:t>
            </w:r>
            <w:r w:rsidR="00D7512F">
              <w:t>, Osmena Blvd Cebu City</w:t>
            </w:r>
            <w:r>
              <w:t>]</w:t>
            </w:r>
          </w:p>
          <w:p w14:paraId="7C9BA2D6" w14:textId="21101D46" w:rsidR="009A250B" w:rsidRDefault="009A250B" w:rsidP="009A250B">
            <w:r>
              <w:t>[2022]</w:t>
            </w:r>
          </w:p>
          <w:p w14:paraId="023FBD0E" w14:textId="5F5176E2" w:rsidR="009A250B" w:rsidRPr="009A250B" w:rsidRDefault="009A250B" w:rsidP="009A250B">
            <w:r>
              <w:t>Graduated – With honors</w:t>
            </w:r>
          </w:p>
          <w:p w14:paraId="3EFCAC83" w14:textId="77777777" w:rsidR="007D0934" w:rsidRDefault="007D0934" w:rsidP="003E203D">
            <w:pPr>
              <w:pStyle w:val="Heading4"/>
            </w:pPr>
          </w:p>
          <w:p w14:paraId="7FD6D05F" w14:textId="2E84AF37" w:rsidR="00036450" w:rsidRDefault="003E203D" w:rsidP="003E203D">
            <w:pPr>
              <w:pStyle w:val="Heading4"/>
            </w:pPr>
            <w:r>
              <w:t>[</w:t>
            </w:r>
            <w:proofErr w:type="spellStart"/>
            <w:r>
              <w:t>Pasil</w:t>
            </w:r>
            <w:proofErr w:type="spellEnd"/>
            <w:r>
              <w:t xml:space="preserve"> Elementary School</w:t>
            </w:r>
            <w:r w:rsidR="003311C3">
              <w:t>, Cebu C</w:t>
            </w:r>
            <w:r w:rsidR="00D7512F">
              <w:t>i</w:t>
            </w:r>
            <w:r w:rsidR="003311C3">
              <w:t>ty</w:t>
            </w:r>
            <w:r>
              <w:t>]</w:t>
            </w:r>
          </w:p>
          <w:p w14:paraId="1BDF254B" w14:textId="52DD73C3" w:rsidR="003E203D" w:rsidRPr="003E203D" w:rsidRDefault="003E203D" w:rsidP="003E203D">
            <w:r>
              <w:t>[2018]</w:t>
            </w:r>
          </w:p>
          <w:p w14:paraId="162E7F3E" w14:textId="783A4522" w:rsidR="007A1CC9" w:rsidRDefault="00A246F3" w:rsidP="00F94EC7">
            <w:r>
              <w:t xml:space="preserve">Graduated </w:t>
            </w:r>
            <w:r w:rsidR="003E203D">
              <w:t>- With Honors</w:t>
            </w:r>
          </w:p>
          <w:sdt>
            <w:sdtPr>
              <w:id w:val="1001553383"/>
              <w:placeholder>
                <w:docPart w:val="54DE496E88764764AB5777D9AB8A093A"/>
              </w:placeholder>
              <w:temporary/>
              <w:showingPlcHdr/>
              <w15:appearance w15:val="hidden"/>
            </w:sdtPr>
            <w:sdtContent>
              <w:p w14:paraId="4BB2FA9A" w14:textId="77777777" w:rsidR="00036450" w:rsidRDefault="00036450" w:rsidP="00012E5E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56AB4309" w14:textId="13EC5E4B" w:rsidR="00E16C8E" w:rsidRDefault="00E16C8E" w:rsidP="00012E5E">
            <w:r>
              <w:t>Developed and maintained responsive websites, ensuring optimal user experiences.</w:t>
            </w:r>
          </w:p>
          <w:p w14:paraId="6DEA2F85" w14:textId="77777777" w:rsidR="00E16C8E" w:rsidRDefault="00E16C8E" w:rsidP="00012E5E"/>
          <w:p w14:paraId="0337A071" w14:textId="4DC8BA08" w:rsidR="00E16C8E" w:rsidRDefault="00E16C8E" w:rsidP="00012E5E">
            <w:r>
              <w:t>Collaborated with cross-functional teams to gather and implement client requirements.</w:t>
            </w:r>
          </w:p>
          <w:p w14:paraId="28959275" w14:textId="77777777" w:rsidR="0066604E" w:rsidRDefault="0066604E" w:rsidP="00012E5E"/>
          <w:p w14:paraId="0812BF4F" w14:textId="0D206C45" w:rsidR="00E16C8E" w:rsidRDefault="00E16C8E" w:rsidP="00012E5E">
            <w:r>
              <w:t>Utilized HTML5, CSS3, and JavaScript to create interactive and visually appealing front-end interfaces.</w:t>
            </w:r>
          </w:p>
          <w:p w14:paraId="2FE65DC5" w14:textId="77777777" w:rsidR="0066604E" w:rsidRDefault="0066604E" w:rsidP="00012E5E"/>
          <w:p w14:paraId="5241EC47" w14:textId="33A82C14" w:rsidR="00E16C8E" w:rsidRDefault="00E16C8E" w:rsidP="00012E5E">
            <w:r>
              <w:t>Employed back-end technologies such as Node.js and Express to build server-side logic.</w:t>
            </w:r>
          </w:p>
          <w:p w14:paraId="55AFC91D" w14:textId="77777777" w:rsidR="0066604E" w:rsidRDefault="0066604E" w:rsidP="00012E5E"/>
          <w:p w14:paraId="46124191" w14:textId="53C3532C" w:rsidR="00E16C8E" w:rsidRDefault="00E16C8E" w:rsidP="00012E5E">
            <w:r>
              <w:t>Conducted thorough testing and debugging to ensure high-quality, error-free code.</w:t>
            </w:r>
          </w:p>
          <w:p w14:paraId="075A9F92" w14:textId="77777777" w:rsidR="0066604E" w:rsidRDefault="0066604E" w:rsidP="00012E5E"/>
          <w:p w14:paraId="25B133AC" w14:textId="7E72E42B" w:rsidR="00E16C8E" w:rsidRDefault="00E16C8E" w:rsidP="00012E5E">
            <w:r>
              <w:t>Kept abreast of industry trends, incorporating best practices into development processes.</w:t>
            </w:r>
          </w:p>
          <w:sdt>
            <w:sdtPr>
              <w:id w:val="1669594239"/>
              <w:placeholder>
                <w:docPart w:val="A24BBD5BC16142D4A496C64E89D02DAF"/>
              </w:placeholder>
              <w:temporary/>
              <w:showingPlcHdr/>
              <w15:appearance w15:val="hidden"/>
            </w:sdtPr>
            <w:sdtContent>
              <w:p w14:paraId="759A4B4F" w14:textId="77777777" w:rsidR="00036450" w:rsidRDefault="00180329" w:rsidP="00012E5E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5790BD71" w14:textId="77777777" w:rsidR="00036450" w:rsidRDefault="00112054" w:rsidP="00012E5E">
            <w:pPr>
              <w:rPr>
                <w:color w:val="FFFFFF" w:themeColor="background1"/>
              </w:rPr>
            </w:pPr>
            <w:r w:rsidRPr="00B90CEF">
              <w:rPr>
                <w:noProof/>
                <w:color w:val="000000" w:themeColor="text1"/>
              </w:rPr>
              <w:drawing>
                <wp:inline distT="0" distB="0" distL="0" distR="0" wp14:anchorId="6A5A54FE" wp14:editId="5568C7B3">
                  <wp:extent cx="3975652" cy="1630018"/>
                  <wp:effectExtent l="0" t="0" r="0" b="0"/>
                  <wp:docPr id="12" name="Chart 1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9"/>
                    </a:graphicData>
                  </a:graphic>
                </wp:inline>
              </w:drawing>
            </w:r>
          </w:p>
          <w:p w14:paraId="0448552C" w14:textId="77777777" w:rsidR="008C5B62" w:rsidRDefault="008C5B62" w:rsidP="00705250"/>
          <w:p w14:paraId="03AC80D6" w14:textId="5A121F51" w:rsidR="00705250" w:rsidRPr="00717993" w:rsidRDefault="00705250" w:rsidP="00705250">
            <w:pPr>
              <w:rPr>
                <w:sz w:val="20"/>
                <w:szCs w:val="24"/>
              </w:rPr>
            </w:pPr>
            <w:r w:rsidRPr="00717993">
              <w:rPr>
                <w:sz w:val="20"/>
                <w:szCs w:val="24"/>
              </w:rPr>
              <w:t>- Strong problem-solving abilities</w:t>
            </w:r>
          </w:p>
          <w:p w14:paraId="0BD752E5" w14:textId="77777777" w:rsidR="00705250" w:rsidRPr="00717993" w:rsidRDefault="00705250" w:rsidP="00705250">
            <w:pPr>
              <w:rPr>
                <w:sz w:val="20"/>
                <w:szCs w:val="24"/>
              </w:rPr>
            </w:pPr>
            <w:r w:rsidRPr="00717993">
              <w:rPr>
                <w:sz w:val="20"/>
                <w:szCs w:val="24"/>
              </w:rPr>
              <w:t>- Effective communication and collaboration</w:t>
            </w:r>
          </w:p>
          <w:p w14:paraId="5E93DF69" w14:textId="77777777" w:rsidR="00705250" w:rsidRPr="00717993" w:rsidRDefault="00705250" w:rsidP="00705250">
            <w:pPr>
              <w:rPr>
                <w:sz w:val="20"/>
                <w:szCs w:val="24"/>
              </w:rPr>
            </w:pPr>
            <w:r w:rsidRPr="00717993">
              <w:rPr>
                <w:sz w:val="20"/>
                <w:szCs w:val="24"/>
              </w:rPr>
              <w:t>- Detail-oriented and highly organized</w:t>
            </w:r>
          </w:p>
          <w:p w14:paraId="3B4802DF" w14:textId="085C4A08" w:rsidR="00705250" w:rsidRPr="004D3011" w:rsidRDefault="00705250" w:rsidP="00012E5E">
            <w:pPr>
              <w:rPr>
                <w:color w:val="FFFFFF" w:themeColor="background1"/>
              </w:rPr>
            </w:pPr>
          </w:p>
        </w:tc>
      </w:tr>
      <w:tr w:rsidR="00012E5E" w14:paraId="3BB297DC" w14:textId="77777777" w:rsidTr="000D092E">
        <w:trPr>
          <w:trHeight w:val="699"/>
        </w:trPr>
        <w:tc>
          <w:tcPr>
            <w:tcW w:w="3607" w:type="dxa"/>
          </w:tcPr>
          <w:p w14:paraId="70B4C59E" w14:textId="4D78B6CD" w:rsidR="00012E5E" w:rsidRPr="00012E5E" w:rsidRDefault="00012E5E" w:rsidP="00012E5E"/>
        </w:tc>
        <w:tc>
          <w:tcPr>
            <w:tcW w:w="721" w:type="dxa"/>
          </w:tcPr>
          <w:p w14:paraId="620E3396" w14:textId="77777777" w:rsidR="00012E5E" w:rsidRDefault="00012E5E" w:rsidP="00012E5E">
            <w:pPr>
              <w:tabs>
                <w:tab w:val="left" w:pos="990"/>
              </w:tabs>
            </w:pPr>
          </w:p>
        </w:tc>
        <w:tc>
          <w:tcPr>
            <w:tcW w:w="6483" w:type="dxa"/>
          </w:tcPr>
          <w:p w14:paraId="55DDDEA1" w14:textId="77777777" w:rsidR="00012E5E" w:rsidRDefault="00012E5E" w:rsidP="00012E5E">
            <w:pPr>
              <w:pStyle w:val="Heading2"/>
            </w:pPr>
          </w:p>
        </w:tc>
      </w:tr>
    </w:tbl>
    <w:p w14:paraId="0A1819E4" w14:textId="77777777" w:rsidR="0043117B" w:rsidRDefault="00000000" w:rsidP="000C45FF">
      <w:pPr>
        <w:tabs>
          <w:tab w:val="left" w:pos="990"/>
        </w:tabs>
      </w:pPr>
    </w:p>
    <w:p w14:paraId="61800F76" w14:textId="77777777" w:rsidR="00012E5E" w:rsidRDefault="00012E5E">
      <w:pPr>
        <w:tabs>
          <w:tab w:val="left" w:pos="990"/>
        </w:tabs>
      </w:pPr>
    </w:p>
    <w:sectPr w:rsidR="00012E5E" w:rsidSect="00E16C8E">
      <w:headerReference w:type="default" r:id="rId10"/>
      <w:pgSz w:w="12240" w:h="20160" w:code="5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3ED671" w14:textId="77777777" w:rsidR="00AF2EC5" w:rsidRDefault="00AF2EC5" w:rsidP="000C45FF">
      <w:r>
        <w:separator/>
      </w:r>
    </w:p>
  </w:endnote>
  <w:endnote w:type="continuationSeparator" w:id="0">
    <w:p w14:paraId="3ECEFD80" w14:textId="77777777" w:rsidR="00AF2EC5" w:rsidRDefault="00AF2EC5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03CA9F" w14:textId="77777777" w:rsidR="00AF2EC5" w:rsidRDefault="00AF2EC5" w:rsidP="000C45FF">
      <w:r>
        <w:separator/>
      </w:r>
    </w:p>
  </w:footnote>
  <w:footnote w:type="continuationSeparator" w:id="0">
    <w:p w14:paraId="2B9EB1D2" w14:textId="77777777" w:rsidR="00AF2EC5" w:rsidRDefault="00AF2EC5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2788B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32CE196" wp14:editId="5BD70B30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C8E"/>
    <w:rsid w:val="00012E5E"/>
    <w:rsid w:val="00036450"/>
    <w:rsid w:val="00091E42"/>
    <w:rsid w:val="00094499"/>
    <w:rsid w:val="000C45FF"/>
    <w:rsid w:val="000D092E"/>
    <w:rsid w:val="000E3FD1"/>
    <w:rsid w:val="00112054"/>
    <w:rsid w:val="001317D8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6CF7"/>
    <w:rsid w:val="00281FD5"/>
    <w:rsid w:val="0030481B"/>
    <w:rsid w:val="003156FC"/>
    <w:rsid w:val="003254B5"/>
    <w:rsid w:val="003274C1"/>
    <w:rsid w:val="003311C3"/>
    <w:rsid w:val="0037121F"/>
    <w:rsid w:val="003910D8"/>
    <w:rsid w:val="003A6B7D"/>
    <w:rsid w:val="003B06CA"/>
    <w:rsid w:val="003E203D"/>
    <w:rsid w:val="004071FC"/>
    <w:rsid w:val="0044278D"/>
    <w:rsid w:val="00445947"/>
    <w:rsid w:val="004813B3"/>
    <w:rsid w:val="00495CFD"/>
    <w:rsid w:val="00496591"/>
    <w:rsid w:val="004C314A"/>
    <w:rsid w:val="004C63E4"/>
    <w:rsid w:val="004D3011"/>
    <w:rsid w:val="00522462"/>
    <w:rsid w:val="005262AC"/>
    <w:rsid w:val="005B05A9"/>
    <w:rsid w:val="005E39D5"/>
    <w:rsid w:val="00600670"/>
    <w:rsid w:val="0062123A"/>
    <w:rsid w:val="00646E75"/>
    <w:rsid w:val="0066604E"/>
    <w:rsid w:val="006771D0"/>
    <w:rsid w:val="00705250"/>
    <w:rsid w:val="00715FCB"/>
    <w:rsid w:val="00717993"/>
    <w:rsid w:val="00743101"/>
    <w:rsid w:val="00764C9F"/>
    <w:rsid w:val="007775E1"/>
    <w:rsid w:val="007867A0"/>
    <w:rsid w:val="007927F5"/>
    <w:rsid w:val="007A1CC9"/>
    <w:rsid w:val="007C285B"/>
    <w:rsid w:val="007D0934"/>
    <w:rsid w:val="00802CA0"/>
    <w:rsid w:val="008C442B"/>
    <w:rsid w:val="008C5B62"/>
    <w:rsid w:val="009260CD"/>
    <w:rsid w:val="00940A66"/>
    <w:rsid w:val="00952C25"/>
    <w:rsid w:val="009853C5"/>
    <w:rsid w:val="009A250B"/>
    <w:rsid w:val="00A2118D"/>
    <w:rsid w:val="00A246F3"/>
    <w:rsid w:val="00A269ED"/>
    <w:rsid w:val="00A835DA"/>
    <w:rsid w:val="00AD0A50"/>
    <w:rsid w:val="00AD76E2"/>
    <w:rsid w:val="00AF2EC5"/>
    <w:rsid w:val="00B20152"/>
    <w:rsid w:val="00B359E4"/>
    <w:rsid w:val="00B57D98"/>
    <w:rsid w:val="00B70850"/>
    <w:rsid w:val="00BB00D6"/>
    <w:rsid w:val="00C066B6"/>
    <w:rsid w:val="00C37BA1"/>
    <w:rsid w:val="00C4674C"/>
    <w:rsid w:val="00C506CF"/>
    <w:rsid w:val="00C72BED"/>
    <w:rsid w:val="00C9578B"/>
    <w:rsid w:val="00CB0055"/>
    <w:rsid w:val="00D113B3"/>
    <w:rsid w:val="00D2522B"/>
    <w:rsid w:val="00D422DE"/>
    <w:rsid w:val="00D5459D"/>
    <w:rsid w:val="00D7512F"/>
    <w:rsid w:val="00DA1F4D"/>
    <w:rsid w:val="00DD172A"/>
    <w:rsid w:val="00DF415F"/>
    <w:rsid w:val="00E16C8E"/>
    <w:rsid w:val="00E25A26"/>
    <w:rsid w:val="00E4381A"/>
    <w:rsid w:val="00E55D74"/>
    <w:rsid w:val="00E82261"/>
    <w:rsid w:val="00F60274"/>
    <w:rsid w:val="00F77FB9"/>
    <w:rsid w:val="00F94EC7"/>
    <w:rsid w:val="00FB068F"/>
    <w:rsid w:val="00FE4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59FE93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glossaryDocument" Target="glossary/document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chart" Target="charts/chart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oannes\AppData\Local\Microsoft\Office\16.0\DTS\en-US%7b6C1CD638-80FD-46D5-A22D-EF2A8AE7C48B%7d\%7b843F2820-67AE-46F9-9DC7-3DF4C70D6790%7dtf00546271_win32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925087710892123"/>
          <c:y val="0"/>
          <c:w val="0.80138048159801523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Node Js</c:v>
                </c:pt>
                <c:pt idx="1">
                  <c:v>Html, Css</c:v>
                </c:pt>
                <c:pt idx="2">
                  <c:v>Express</c:v>
                </c:pt>
                <c:pt idx="3">
                  <c:v>JSON</c:v>
                </c:pt>
                <c:pt idx="4">
                  <c:v>AJAX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0.5</c:v>
                </c:pt>
                <c:pt idx="1">
                  <c:v>1</c:v>
                </c:pt>
                <c:pt idx="2">
                  <c:v>0.25</c:v>
                </c:pt>
                <c:pt idx="3">
                  <c:v>0.75</c:v>
                </c:pt>
                <c:pt idx="4">
                  <c:v>0.35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EA8D19B84194E8AACE3BCD28D36B5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659016-5B9A-44B5-BC8D-093A8DB639C7}"/>
      </w:docPartPr>
      <w:docPartBody>
        <w:p w:rsidR="00000000" w:rsidRDefault="00000000">
          <w:pPr>
            <w:pStyle w:val="5EA8D19B84194E8AACE3BCD28D36B5CD"/>
          </w:pPr>
          <w:r w:rsidRPr="00CB0055">
            <w:t>Contact</w:t>
          </w:r>
        </w:p>
      </w:docPartBody>
    </w:docPart>
    <w:docPart>
      <w:docPartPr>
        <w:name w:val="7BA5492DF1A344AC9352408A226847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1F8656-D5BF-4611-81D1-147C721BAE03}"/>
      </w:docPartPr>
      <w:docPartBody>
        <w:p w:rsidR="00000000" w:rsidRDefault="00000000">
          <w:pPr>
            <w:pStyle w:val="7BA5492DF1A344AC9352408A22684779"/>
          </w:pPr>
          <w:r w:rsidRPr="004D3011">
            <w:t>PHONE:</w:t>
          </w:r>
        </w:p>
      </w:docPartBody>
    </w:docPart>
    <w:docPart>
      <w:docPartPr>
        <w:name w:val="1AFEB661C08F4AAB897968F72254C5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B7ECD3-4F8C-488A-B838-5C1655D3E061}"/>
      </w:docPartPr>
      <w:docPartBody>
        <w:p w:rsidR="00000000" w:rsidRDefault="00000000">
          <w:pPr>
            <w:pStyle w:val="1AFEB661C08F4AAB897968F72254C54B"/>
          </w:pPr>
          <w:r w:rsidRPr="004D3011">
            <w:t>EMAIL:</w:t>
          </w:r>
        </w:p>
      </w:docPartBody>
    </w:docPart>
    <w:docPart>
      <w:docPartPr>
        <w:name w:val="316CC50C0D04468DAD454D9A3D3ED1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D50E5C-EA85-4FC6-B883-77D7AD759645}"/>
      </w:docPartPr>
      <w:docPartBody>
        <w:p w:rsidR="00000000" w:rsidRDefault="00000000">
          <w:pPr>
            <w:pStyle w:val="316CC50C0D04468DAD454D9A3D3ED14D"/>
          </w:pPr>
          <w:r w:rsidRPr="00036450">
            <w:t>EDUCATION</w:t>
          </w:r>
        </w:p>
      </w:docPartBody>
    </w:docPart>
    <w:docPart>
      <w:docPartPr>
        <w:name w:val="54DE496E88764764AB5777D9AB8A09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00ECEE-0461-4915-A21D-598890054AE5}"/>
      </w:docPartPr>
      <w:docPartBody>
        <w:p w:rsidR="00000000" w:rsidRDefault="00000000">
          <w:pPr>
            <w:pStyle w:val="54DE496E88764764AB5777D9AB8A093A"/>
          </w:pPr>
          <w:r w:rsidRPr="00036450">
            <w:t>WORK EXPERIENCE</w:t>
          </w:r>
        </w:p>
      </w:docPartBody>
    </w:docPart>
    <w:docPart>
      <w:docPartPr>
        <w:name w:val="A24BBD5BC16142D4A496C64E89D02D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38A8D0-B455-440E-A98C-B700A3DED625}"/>
      </w:docPartPr>
      <w:docPartBody>
        <w:p w:rsidR="00000000" w:rsidRDefault="00000000">
          <w:pPr>
            <w:pStyle w:val="A24BBD5BC16142D4A496C64E89D02DAF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C5F"/>
    <w:rsid w:val="00DF1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CC50FE0F89B4468AB4F5030EF2D1031">
    <w:name w:val="ECC50FE0F89B4468AB4F5030EF2D1031"/>
  </w:style>
  <w:style w:type="paragraph" w:customStyle="1" w:styleId="7868ACDEA0E94DFFB7B92EE4C55116E6">
    <w:name w:val="7868ACDEA0E94DFFB7B92EE4C55116E6"/>
  </w:style>
  <w:style w:type="paragraph" w:customStyle="1" w:styleId="214E648A323B449C9890D0D4D4842D50">
    <w:name w:val="214E648A323B449C9890D0D4D4842D50"/>
  </w:style>
  <w:style w:type="paragraph" w:customStyle="1" w:styleId="11D26E5C6B5A460EB5DB89B3DC316FE2">
    <w:name w:val="11D26E5C6B5A460EB5DB89B3DC316FE2"/>
  </w:style>
  <w:style w:type="paragraph" w:customStyle="1" w:styleId="5EA8D19B84194E8AACE3BCD28D36B5CD">
    <w:name w:val="5EA8D19B84194E8AACE3BCD28D36B5CD"/>
  </w:style>
  <w:style w:type="paragraph" w:customStyle="1" w:styleId="7BA5492DF1A344AC9352408A22684779">
    <w:name w:val="7BA5492DF1A344AC9352408A22684779"/>
  </w:style>
  <w:style w:type="paragraph" w:customStyle="1" w:styleId="79516ADC9AA943A38D5DEB0382D3B684">
    <w:name w:val="79516ADC9AA943A38D5DEB0382D3B684"/>
  </w:style>
  <w:style w:type="paragraph" w:customStyle="1" w:styleId="301BF95105AA485EA69FB955CC35CB42">
    <w:name w:val="301BF95105AA485EA69FB955CC35CB42"/>
  </w:style>
  <w:style w:type="paragraph" w:customStyle="1" w:styleId="06AE94E65F4840F497FF61C4137ACBD1">
    <w:name w:val="06AE94E65F4840F497FF61C4137ACBD1"/>
  </w:style>
  <w:style w:type="paragraph" w:customStyle="1" w:styleId="1AFEB661C08F4AAB897968F72254C54B">
    <w:name w:val="1AFEB661C08F4AAB897968F72254C54B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3AD7EAD3D0914EFB827C52F9B31364AC">
    <w:name w:val="3AD7EAD3D0914EFB827C52F9B31364AC"/>
  </w:style>
  <w:style w:type="paragraph" w:customStyle="1" w:styleId="1A60ED81636C41C3AE052B18D264D919">
    <w:name w:val="1A60ED81636C41C3AE052B18D264D919"/>
  </w:style>
  <w:style w:type="paragraph" w:customStyle="1" w:styleId="EF41BD483D2E4DC9AF814B1797B83CB8">
    <w:name w:val="EF41BD483D2E4DC9AF814B1797B83CB8"/>
  </w:style>
  <w:style w:type="paragraph" w:customStyle="1" w:styleId="3C5EB9AD02F94E87844B974B05FDFA48">
    <w:name w:val="3C5EB9AD02F94E87844B974B05FDFA48"/>
  </w:style>
  <w:style w:type="paragraph" w:customStyle="1" w:styleId="C7D1F6A71A074DCFAF745A3CA7AF6045">
    <w:name w:val="C7D1F6A71A074DCFAF745A3CA7AF6045"/>
  </w:style>
  <w:style w:type="paragraph" w:customStyle="1" w:styleId="B2A8C4BEB8744C3992B25429352F44A0">
    <w:name w:val="B2A8C4BEB8744C3992B25429352F44A0"/>
  </w:style>
  <w:style w:type="paragraph" w:customStyle="1" w:styleId="316CC50C0D04468DAD454D9A3D3ED14D">
    <w:name w:val="316CC50C0D04468DAD454D9A3D3ED14D"/>
  </w:style>
  <w:style w:type="paragraph" w:customStyle="1" w:styleId="B3D8E77C14874E14AD4CB8A6AABC4668">
    <w:name w:val="B3D8E77C14874E14AD4CB8A6AABC4668"/>
  </w:style>
  <w:style w:type="paragraph" w:customStyle="1" w:styleId="FA1A16C88B514DE2A21F3A1D13D15010">
    <w:name w:val="FA1A16C88B514DE2A21F3A1D13D15010"/>
  </w:style>
  <w:style w:type="paragraph" w:customStyle="1" w:styleId="CFEAF7D624814744A116E9D2025645A2">
    <w:name w:val="CFEAF7D624814744A116E9D2025645A2"/>
  </w:style>
  <w:style w:type="paragraph" w:customStyle="1" w:styleId="BA9CE4482EF9422DAF8C6F0D45222845">
    <w:name w:val="BA9CE4482EF9422DAF8C6F0D45222845"/>
  </w:style>
  <w:style w:type="paragraph" w:customStyle="1" w:styleId="EBAB1F619AB543E0B81CFB90C7AC0027">
    <w:name w:val="EBAB1F619AB543E0B81CFB90C7AC0027"/>
  </w:style>
  <w:style w:type="paragraph" w:customStyle="1" w:styleId="CDCA60D9AB7745148B39FE67CCEEDB3A">
    <w:name w:val="CDCA60D9AB7745148B39FE67CCEEDB3A"/>
  </w:style>
  <w:style w:type="paragraph" w:customStyle="1" w:styleId="41183738E3EC4DC5A7B5F81E7232E594">
    <w:name w:val="41183738E3EC4DC5A7B5F81E7232E594"/>
  </w:style>
  <w:style w:type="paragraph" w:customStyle="1" w:styleId="54DE496E88764764AB5777D9AB8A093A">
    <w:name w:val="54DE496E88764764AB5777D9AB8A093A"/>
  </w:style>
  <w:style w:type="paragraph" w:customStyle="1" w:styleId="2DD8EF23DFE0416DBF48E93D9111CFCE">
    <w:name w:val="2DD8EF23DFE0416DBF48E93D9111CFCE"/>
  </w:style>
  <w:style w:type="paragraph" w:customStyle="1" w:styleId="6748AB73C7F0488497BFFD145C637E93">
    <w:name w:val="6748AB73C7F0488497BFFD145C637E93"/>
  </w:style>
  <w:style w:type="paragraph" w:customStyle="1" w:styleId="5B4E2346983641CA8A32E4DF50955090">
    <w:name w:val="5B4E2346983641CA8A32E4DF50955090"/>
  </w:style>
  <w:style w:type="paragraph" w:customStyle="1" w:styleId="2E3A6A00DB58431D88BF9A4C257631BC">
    <w:name w:val="2E3A6A00DB58431D88BF9A4C257631BC"/>
  </w:style>
  <w:style w:type="paragraph" w:customStyle="1" w:styleId="39CF26365F684070AD5710CAD26343F5">
    <w:name w:val="39CF26365F684070AD5710CAD26343F5"/>
  </w:style>
  <w:style w:type="paragraph" w:customStyle="1" w:styleId="C35495AD94314EFE84E651ED6E765A98">
    <w:name w:val="C35495AD94314EFE84E651ED6E765A98"/>
  </w:style>
  <w:style w:type="paragraph" w:customStyle="1" w:styleId="1DDB730C59DA43C0BD45264E730B0FAE">
    <w:name w:val="1DDB730C59DA43C0BD45264E730B0FAE"/>
  </w:style>
  <w:style w:type="paragraph" w:customStyle="1" w:styleId="B8E3043776344F8F84F18664C063FC5F">
    <w:name w:val="B8E3043776344F8F84F18664C063FC5F"/>
  </w:style>
  <w:style w:type="paragraph" w:customStyle="1" w:styleId="B9F0A49612394B28A5E021DE414ADA63">
    <w:name w:val="B9F0A49612394B28A5E021DE414ADA63"/>
  </w:style>
  <w:style w:type="paragraph" w:customStyle="1" w:styleId="8D31054CB7DE41C3A1CA02D529369981">
    <w:name w:val="8D31054CB7DE41C3A1CA02D529369981"/>
  </w:style>
  <w:style w:type="paragraph" w:customStyle="1" w:styleId="0C8E76297EA04E50A3C924C15ACFFC9D">
    <w:name w:val="0C8E76297EA04E50A3C924C15ACFFC9D"/>
  </w:style>
  <w:style w:type="paragraph" w:customStyle="1" w:styleId="E8206EBB6B3441ED8EE777206255F0BA">
    <w:name w:val="E8206EBB6B3441ED8EE777206255F0BA"/>
  </w:style>
  <w:style w:type="paragraph" w:customStyle="1" w:styleId="A515A1E35EC547F190486C5790C31FEC">
    <w:name w:val="A515A1E35EC547F190486C5790C31FEC"/>
  </w:style>
  <w:style w:type="paragraph" w:customStyle="1" w:styleId="280C4D17A08B408DB15558704DC99BB1">
    <w:name w:val="280C4D17A08B408DB15558704DC99BB1"/>
  </w:style>
  <w:style w:type="paragraph" w:customStyle="1" w:styleId="3BED1A80EF1943938A1460E4B854B13C">
    <w:name w:val="3BED1A80EF1943938A1460E4B854B13C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A24BBD5BC16142D4A496C64E89D02DAF">
    <w:name w:val="A24BBD5BC16142D4A496C64E89D02DA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{843F2820-67AE-46F9-9DC7-3DF4C70D6790}tf00546271_win32</Template>
  <TotalTime>0</TotalTime>
  <Pages>1</Pages>
  <Words>211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2023-11-12T22:11:00Z</dcterms:created>
  <dcterms:modified xsi:type="dcterms:W3CDTF">2023-11-12T22:42:00Z</dcterms:modified>
</cp:coreProperties>
</file>